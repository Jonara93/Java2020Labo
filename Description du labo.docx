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 xml:space="preserve">gérant les </w:t>
      </w:r>
      <w:bookmarkStart w:id="0" w:name="_GoBack"/>
      <w:r w:rsidR="009514A2">
        <w:t>inscriptions au stage</w:t>
      </w:r>
      <w:bookmarkEnd w:id="0"/>
    </w:p>
    <w:p w:rsidR="00083EA2" w:rsidRDefault="009514A2" w:rsidP="009514A2">
      <w:pPr>
        <w:pStyle w:val="Titre2"/>
      </w:pPr>
      <w:r>
        <w:t>User story</w:t>
      </w:r>
    </w:p>
    <w:p w:rsidR="009514A2" w:rsidRPr="008E2AE9" w:rsidRDefault="009514A2" w:rsidP="008E2AE9">
      <w:pPr>
        <w:pStyle w:val="Titre3"/>
      </w:pPr>
      <w:r w:rsidRPr="008E2AE9">
        <w:t>Création d’un stage</w:t>
      </w:r>
    </w:p>
    <w:p w:rsidR="009514A2" w:rsidRDefault="009514A2" w:rsidP="008E2AE9">
      <w:pPr>
        <w:pStyle w:val="userstory"/>
      </w:pPr>
      <w:r>
        <w:t>En tant qu</w:t>
      </w:r>
      <w:r w:rsidR="008E2AE9">
        <w:t>e :</w:t>
      </w:r>
      <w:r w:rsidR="008E2AE9">
        <w:tab/>
      </w:r>
      <w:r>
        <w:t>’organisateur</w:t>
      </w:r>
    </w:p>
    <w:p w:rsidR="009514A2" w:rsidRDefault="009514A2" w:rsidP="008E2AE9">
      <w:pPr>
        <w:pStyle w:val="userstory"/>
      </w:pPr>
      <w:r>
        <w:t xml:space="preserve">Je veux : </w:t>
      </w:r>
      <w:r w:rsidR="008E2AE9">
        <w:tab/>
      </w:r>
      <w:r>
        <w:t>pouvoir créer un stage avec un nom une date et heure de début et une heure et date de fin</w:t>
      </w:r>
    </w:p>
    <w:p w:rsidR="009514A2" w:rsidRPr="009514A2" w:rsidRDefault="009514A2" w:rsidP="008E2AE9">
      <w:pPr>
        <w:pStyle w:val="userstory"/>
      </w:pPr>
      <w:r>
        <w:t xml:space="preserve">Afin de : </w:t>
      </w:r>
      <w:r w:rsidR="008E2AE9">
        <w:tab/>
      </w:r>
      <w:r>
        <w:t xml:space="preserve">créer un espace </w:t>
      </w:r>
      <w:r w:rsidR="008E2AE9">
        <w:t xml:space="preserve">qui permettra au </w:t>
      </w:r>
      <w:r w:rsidR="008E2AE9">
        <w:t xml:space="preserve">participant </w:t>
      </w:r>
      <w:r w:rsidR="008E2AE9">
        <w:t>du stage de collaborer à l’organisation du stage</w:t>
      </w:r>
    </w:p>
    <w:sectPr w:rsidR="009514A2" w:rsidRPr="009514A2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06BB" w:rsidRDefault="008F06BB" w:rsidP="00D85D72">
      <w:r>
        <w:separator/>
      </w:r>
    </w:p>
  </w:endnote>
  <w:endnote w:type="continuationSeparator" w:id="0">
    <w:p w:rsidR="008F06BB" w:rsidRDefault="008F06BB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61C9AF7D" wp14:editId="115E36F0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3B4739">
        <w:rPr>
          <w:noProof/>
        </w:rPr>
        <w:t>Document44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3B4739">
      <w:rPr>
        <w:noProof/>
      </w:rPr>
      <w:t>03/11/2020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D52592">
      <w:rPr>
        <w:noProof/>
      </w:rPr>
      <w:t>1</w:t>
    </w:r>
    <w:r w:rsidR="00C211E2" w:rsidRPr="00C0360C">
      <w:fldChar w:fldCharType="end"/>
    </w:r>
    <w:r w:rsidR="00C211E2" w:rsidRPr="00C0360C">
      <w:t>/</w:t>
    </w:r>
    <w:r w:rsidR="008F06BB">
      <w:fldChar w:fldCharType="begin"/>
    </w:r>
    <w:r w:rsidR="008F06BB">
      <w:instrText>NUMPAGES  \* Arabic  \* MERGEFORMAT</w:instrText>
    </w:r>
    <w:r w:rsidR="008F06BB">
      <w:fldChar w:fldCharType="separate"/>
    </w:r>
    <w:r w:rsidR="00D52592">
      <w:rPr>
        <w:noProof/>
      </w:rPr>
      <w:t>1</w:t>
    </w:r>
    <w:r w:rsidR="008F06BB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06BB" w:rsidRDefault="008F06BB" w:rsidP="00D85D72">
      <w:r>
        <w:separator/>
      </w:r>
    </w:p>
  </w:footnote>
  <w:footnote w:type="continuationSeparator" w:id="0">
    <w:p w:rsidR="008F06BB" w:rsidRDefault="008F06BB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pStyle w:val="Titre3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13118"/>
    <w:rsid w:val="001163E8"/>
    <w:rsid w:val="001E34C9"/>
    <w:rsid w:val="00255084"/>
    <w:rsid w:val="00264731"/>
    <w:rsid w:val="002A5BE7"/>
    <w:rsid w:val="003B4739"/>
    <w:rsid w:val="003E39AC"/>
    <w:rsid w:val="00400472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871A2F"/>
    <w:rsid w:val="008E2AE9"/>
    <w:rsid w:val="008F06BB"/>
    <w:rsid w:val="009430B3"/>
    <w:rsid w:val="009514A2"/>
    <w:rsid w:val="00972806"/>
    <w:rsid w:val="00990A93"/>
    <w:rsid w:val="00A15DD3"/>
    <w:rsid w:val="00A957C6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D3596D"/>
    <w:rsid w:val="00D52592"/>
    <w:rsid w:val="00D85D72"/>
    <w:rsid w:val="00DE5761"/>
    <w:rsid w:val="00E31FFA"/>
    <w:rsid w:val="00E62173"/>
    <w:rsid w:val="00EB752E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00000" w:rsidRDefault="002E3CDD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CDD"/>
    <w:rsid w:val="002E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1525</TotalTime>
  <Pages>1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3</cp:revision>
  <cp:lastPrinted>2020-02-27T13:45:00Z</cp:lastPrinted>
  <dcterms:created xsi:type="dcterms:W3CDTF">2020-11-03T07:10:00Z</dcterms:created>
  <dcterms:modified xsi:type="dcterms:W3CDTF">2020-11-04T08:35:00Z</dcterms:modified>
</cp:coreProperties>
</file>